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1EE2F" w14:textId="1EA422C2" w:rsidR="00FB724F" w:rsidRDefault="00FB724F" w:rsidP="00FB724F">
      <w:pPr>
        <w:pStyle w:val="Cm"/>
        <w:ind w:left="2832" w:firstLine="708"/>
        <w:jc w:val="both"/>
      </w:pPr>
    </w:p>
    <w:p w14:paraId="3340F4F4" w14:textId="2987943F" w:rsidR="00FB724F" w:rsidRDefault="00FB724F" w:rsidP="00C22363">
      <w:pPr>
        <w:pStyle w:val="Cm"/>
        <w:jc w:val="both"/>
      </w:pPr>
    </w:p>
    <w:p w14:paraId="108AAF81" w14:textId="0CF42B29" w:rsidR="00FB724F" w:rsidRDefault="00FB724F" w:rsidP="00FB724F">
      <w:pPr>
        <w:pStyle w:val="Cm"/>
        <w:ind w:left="2832" w:firstLine="708"/>
        <w:jc w:val="both"/>
      </w:pPr>
    </w:p>
    <w:p w14:paraId="1B16C4BB" w14:textId="11B5B1F6" w:rsidR="00FB724F" w:rsidRDefault="008102BA" w:rsidP="009614CD">
      <w:pPr>
        <w:pStyle w:val="Cm"/>
        <w:ind w:left="2832"/>
        <w:jc w:val="both"/>
      </w:pPr>
      <w:r>
        <w:t>TRANSIX</w:t>
      </w:r>
    </w:p>
    <w:p w14:paraId="4A850D27" w14:textId="472B3054" w:rsidR="0046589C" w:rsidRPr="0046589C" w:rsidRDefault="0046589C" w:rsidP="009614CD">
      <w:pPr>
        <w:pStyle w:val="Alcm"/>
        <w:spacing w:after="1440"/>
        <w:ind w:left="1416" w:firstLine="708"/>
        <w:jc w:val="both"/>
      </w:pPr>
      <w:r w:rsidRPr="0046589C">
        <w:t>Projektfeladat specifikáció</w:t>
      </w:r>
      <w:r w:rsidR="00C22363">
        <w:t xml:space="preserve"> </w:t>
      </w:r>
    </w:p>
    <w:p w14:paraId="6D567079" w14:textId="337BA6A7" w:rsidR="0046589C" w:rsidRDefault="0046589C" w:rsidP="0046589C">
      <w:pPr>
        <w:jc w:val="center"/>
        <w:rPr>
          <w:noProof/>
        </w:rPr>
      </w:pPr>
    </w:p>
    <w:p w14:paraId="2825D3F6" w14:textId="722FF41F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</w:r>
      <w:r w:rsidR="00FB724F">
        <w:rPr>
          <w:noProof/>
        </w:rPr>
        <w:t>Utasi Zalán Zoltán</w:t>
      </w:r>
      <w:r>
        <w:rPr>
          <w:noProof/>
        </w:rPr>
        <w:t xml:space="preserve"> 13.</w:t>
      </w:r>
      <w:r w:rsidR="00FB724F">
        <w:rPr>
          <w:noProof/>
        </w:rPr>
        <w:t>I</w:t>
      </w:r>
    </w:p>
    <w:p w14:paraId="4E413D89" w14:textId="4A51C92C" w:rsidR="00E43D5A" w:rsidRDefault="00E43D5A" w:rsidP="00FB724F">
      <w:pPr>
        <w:tabs>
          <w:tab w:val="left" w:pos="1418"/>
        </w:tabs>
        <w:spacing w:after="0"/>
        <w:jc w:val="left"/>
        <w:rPr>
          <w:noProof/>
        </w:rPr>
      </w:pPr>
      <w:r>
        <w:rPr>
          <w:noProof/>
        </w:rPr>
        <w:tab/>
      </w:r>
      <w:r w:rsidR="00FB724F">
        <w:rPr>
          <w:noProof/>
        </w:rPr>
        <w:t>Pálmai János Gábor</w:t>
      </w:r>
      <w:r>
        <w:rPr>
          <w:noProof/>
        </w:rPr>
        <w:t xml:space="preserve"> 13.</w:t>
      </w:r>
      <w:r w:rsidR="00FB724F">
        <w:rPr>
          <w:noProof/>
        </w:rPr>
        <w:t>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7E2A150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139C82D9" w14:textId="1023526B" w:rsidR="008A3758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17158" w:history="1">
            <w:r w:rsidR="008A3758" w:rsidRPr="001C4C55">
              <w:rPr>
                <w:rStyle w:val="Hiperhivatkozs"/>
                <w:noProof/>
              </w:rPr>
              <w:t>1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Bevezetés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_Toc239417158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76548CC1" w14:textId="6B5E3B45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59" w:history="1">
            <w:r w:rsidR="008A3758" w:rsidRPr="001C4C55">
              <w:rPr>
                <w:rStyle w:val="Hiperhivatkozs"/>
                <w:noProof/>
              </w:rPr>
              <w:t>1.1.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A feladat címe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_Toc239417159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4A8C4B9" w14:textId="589B2F9B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0" w:history="1">
            <w:r w:rsidR="008A3758" w:rsidRPr="001C4C55">
              <w:rPr>
                <w:rStyle w:val="Hiperhivatkozs"/>
                <w:noProof/>
              </w:rPr>
              <w:t>1.2.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A feladat rövid ismertetése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_Toc239417160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798FA361" w14:textId="7098F9E4" w:rsidR="008A3758" w:rsidRDefault="00AF7BE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1" w:history="1">
            <w:r w:rsidR="008A3758" w:rsidRPr="001C4C55">
              <w:rPr>
                <w:rStyle w:val="Hiperhivatkozs"/>
                <w:noProof/>
              </w:rPr>
              <w:t>2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Elvárások a feladattal kapcsolatban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_Toc239417161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167BA698" w14:textId="37D28B19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2" w:history="1">
            <w:r w:rsidR="008A3758" w:rsidRPr="001C4C55">
              <w:rPr>
                <w:rStyle w:val="Hiperhivatkozs"/>
                <w:noProof/>
              </w:rPr>
              <w:t>2.1.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Operációs rendszer, környezet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_Toc239417162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0B2CD7E" w14:textId="40647D7E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3" w:history="1">
            <w:r w:rsidR="008A3758" w:rsidRPr="001C4C55">
              <w:rPr>
                <w:rStyle w:val="Hiperhivatkozs"/>
                <w:noProof/>
              </w:rPr>
              <w:t>2.2.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Felhasználandó programozási nyelv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_Toc239417163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6821E10" w14:textId="59FB8284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4" w:history="1">
            <w:r w:rsidR="008A3758" w:rsidRPr="001C4C55">
              <w:rPr>
                <w:rStyle w:val="Hiperhivatkozs"/>
                <w:noProof/>
              </w:rPr>
              <w:t>2.3.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Megoldás formátuma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_Toc239417164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48C803A2" w14:textId="7C57FC24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5" w:history="1">
            <w:r w:rsidR="008A3758" w:rsidRPr="001C4C55">
              <w:rPr>
                <w:rStyle w:val="Hiperhivatkozs"/>
                <w:noProof/>
              </w:rPr>
              <w:t>2.4.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Szoftverfejlesztés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_Toc239417165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C40440E" w14:textId="44C46801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6" w:history="1">
            <w:r w:rsidR="008A3758" w:rsidRPr="001C4C55">
              <w:rPr>
                <w:rStyle w:val="Hiperhivatkozs"/>
                <w:noProof/>
              </w:rPr>
              <w:t>2.5.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Modulok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_Toc239417166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5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87F9DA3" w14:textId="1E91AE00" w:rsidR="008A3758" w:rsidRDefault="00AF7BE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7" w:history="1">
            <w:r w:rsidR="008A3758" w:rsidRPr="001C4C55">
              <w:rPr>
                <w:rStyle w:val="Hiperhivatkozs"/>
                <w:bCs/>
                <w:noProof/>
              </w:rPr>
              <w:t>3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bCs/>
                <w:noProof/>
              </w:rPr>
              <w:t>Szoftver specifikáció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_Toc239417167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2CF33CF" w14:textId="016FD8BF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8" w:history="1">
            <w:r w:rsidR="008A3758" w:rsidRPr="001C4C55">
              <w:rPr>
                <w:rStyle w:val="Hiperhivatkozs"/>
                <w:noProof/>
              </w:rPr>
              <w:t>3.1.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Megjelenés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_Toc239417168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2034B85" w14:textId="5FE4FDC5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9" w:history="1">
            <w:r w:rsidR="008A3758" w:rsidRPr="001C4C55">
              <w:rPr>
                <w:rStyle w:val="Hiperhivatkozs"/>
                <w:noProof/>
              </w:rPr>
              <w:t>3.2.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Funkciók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_Toc239417169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5374CD16" w14:textId="0C9784EA" w:rsidR="008A3758" w:rsidRDefault="00AF7BE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0" w:history="1">
            <w:r w:rsidR="008A3758" w:rsidRPr="001C4C55">
              <w:rPr>
                <w:rStyle w:val="Hiperhivatkozs"/>
                <w:noProof/>
              </w:rPr>
              <w:t>4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_Toc239417170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42EC9F6F" w14:textId="37296202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1" w:history="1">
            <w:r w:rsidR="008A3758" w:rsidRPr="001C4C55">
              <w:rPr>
                <w:rStyle w:val="Hiperhivatkozs"/>
                <w:noProof/>
              </w:rPr>
              <w:t>4.1.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Erőforrás-terv, munkaidő nyilvántartás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_Toc239417171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AAD3906" w14:textId="0E23BEEC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2" w:history="1">
            <w:r w:rsidR="008A3758" w:rsidRPr="001C4C55">
              <w:rPr>
                <w:rStyle w:val="Hiperhivatkozs"/>
                <w:noProof/>
              </w:rPr>
              <w:t>4.2.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Technikai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_Toc239417172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2714A89" w14:textId="2A271507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3" w:history="1">
            <w:r w:rsidR="008A3758" w:rsidRPr="001C4C55">
              <w:rPr>
                <w:rStyle w:val="Hiperhivatkozs"/>
                <w:noProof/>
              </w:rPr>
              <w:t>4.3.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Forráskód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_Toc239417173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F453BD1" w14:textId="249D8882" w:rsidR="008A3758" w:rsidRDefault="00AF7BE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4" w:history="1">
            <w:r w:rsidR="008A3758" w:rsidRPr="001C4C55">
              <w:rPr>
                <w:rStyle w:val="Hiperhivatkozs"/>
                <w:noProof/>
              </w:rPr>
              <w:t>4.4.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Felhasználói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_Toc239417174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8A3758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0732A53" w14:textId="5E1496CB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D2B6BEB" w14:textId="08666CD9" w:rsidR="00D4652A" w:rsidRPr="00D4652A" w:rsidRDefault="00FB724F" w:rsidP="00A55E1C">
      <w:pPr>
        <w:pStyle w:val="Cmsor1"/>
      </w:pPr>
      <w:bookmarkStart w:id="0" w:name="_Toc239417158"/>
      <w:r>
        <w:lastRenderedPageBreak/>
        <w:t>Bevezetés</w:t>
      </w:r>
      <w:bookmarkEnd w:id="0"/>
    </w:p>
    <w:p w14:paraId="05D8184D" w14:textId="55AF42FE" w:rsidR="00D4652A" w:rsidRPr="00D4652A" w:rsidRDefault="00FB724F" w:rsidP="00A55E1C">
      <w:pPr>
        <w:pStyle w:val="Cmsor2"/>
      </w:pPr>
      <w:bookmarkStart w:id="1" w:name="_Toc239417159"/>
      <w:r>
        <w:t>A feladat címe</w:t>
      </w:r>
      <w:bookmarkEnd w:id="1"/>
    </w:p>
    <w:p w14:paraId="5A96226F" w14:textId="77777777" w:rsidR="00FD0EBD" w:rsidRDefault="00FD0EBD" w:rsidP="00FD0EBD">
      <w:r>
        <w:t>TRANSIX</w:t>
      </w:r>
    </w:p>
    <w:p w14:paraId="142F1085" w14:textId="1E28FC4B" w:rsidR="0040317D" w:rsidRDefault="00FB724F" w:rsidP="00A55E1C">
      <w:pPr>
        <w:pStyle w:val="Cmsor2"/>
      </w:pPr>
      <w:bookmarkStart w:id="2" w:name="_Toc239417160"/>
      <w:r>
        <w:t>A feladat rövid ismertetése</w:t>
      </w:r>
      <w:bookmarkEnd w:id="2"/>
    </w:p>
    <w:p w14:paraId="2668AB47" w14:textId="6478BF66" w:rsidR="00FD0EBD" w:rsidRDefault="00FD0EBD" w:rsidP="00FD0EBD">
      <w:r>
        <w:t>A távolsági buszközlekedésben az utasok jelentős része ma is</w:t>
      </w:r>
      <w:r w:rsidR="001E02F1">
        <w:t xml:space="preserve"> </w:t>
      </w:r>
      <w:r>
        <w:t>jegyekkel utazik, a menetrendi és utaskísérő információk pedig sokszor csak a jegypénztárban vagy külön, nem összekapcsolt alkalmazásokban érhetők el. Ez megnehezíti a járatok nyomon követését, a helyfoglalást, a bérletek kezelését, és a beszállásnál sokszor a sofőr feladata marad az egyes jegyek, bérletek kézi ellenőrzése is, ami lassítja az indulást és hibalehetőségeket rejt magában.</w:t>
      </w:r>
    </w:p>
    <w:p w14:paraId="76C57F14" w14:textId="71E55EDD" w:rsidR="00FB724F" w:rsidRPr="00FB724F" w:rsidRDefault="00FD0EBD" w:rsidP="00FB724F">
      <w:r>
        <w:t xml:space="preserve">A cél egy olyan összetett szoftverrendszer kidolgozása, amely egy központi </w:t>
      </w:r>
      <w:proofErr w:type="spellStart"/>
      <w:r>
        <w:t>RESTful</w:t>
      </w:r>
      <w:proofErr w:type="spellEnd"/>
      <w:r>
        <w:t xml:space="preserve"> API-n keresztül szolgálja ki az utasoknak szánt mobilalkalmazást és webes felületet, a járművezetők (illetve ellenőrök) beléptető-érvényesítő alkalmazását, valamint a diszpécseri/adminisztrátori felületet. </w:t>
      </w:r>
      <w:r w:rsidR="00FC633B">
        <w:t>A rendszer digitális,</w:t>
      </w:r>
      <w:r w:rsidR="004C0E3C">
        <w:t xml:space="preserve"> </w:t>
      </w:r>
      <w:r w:rsidR="00FC633B">
        <w:t>QR-kód alapú jegyeket és bérleteket állít elő, az utazások alapján automatikusan napra, hétre</w:t>
      </w:r>
      <w:r w:rsidR="001A5B6A">
        <w:t>,</w:t>
      </w:r>
      <w:r w:rsidR="00FC633B">
        <w:t xml:space="preserve"> hónapra</w:t>
      </w:r>
      <w:r w:rsidR="001A5B6A">
        <w:t xml:space="preserve"> vagy évre</w:t>
      </w:r>
      <w:r w:rsidR="00FC633B">
        <w:t xml:space="preserve"> optimalizálja a legkedvezőbb viteldíjat, valós időben követi a járművek helyzetét, értesíti az utasokat a járat állapotáról, és lehetővé teszi az ülőhely előzetes lefoglalását.</w:t>
      </w:r>
    </w:p>
    <w:p w14:paraId="6C2A3877" w14:textId="1B7EB987" w:rsidR="00D4652A" w:rsidRDefault="00FB724F" w:rsidP="00A55E1C">
      <w:pPr>
        <w:pStyle w:val="Cmsor1"/>
      </w:pPr>
      <w:bookmarkStart w:id="3" w:name="_Toc239417161"/>
      <w:r w:rsidRPr="00FB724F">
        <w:lastRenderedPageBreak/>
        <w:t>Elvárások a feladattal kapcsolatban</w:t>
      </w:r>
      <w:bookmarkEnd w:id="3"/>
    </w:p>
    <w:p w14:paraId="2AC525CB" w14:textId="170EC45D" w:rsidR="00D4652A" w:rsidRDefault="00FB724F" w:rsidP="00A55E1C">
      <w:pPr>
        <w:pStyle w:val="Cmsor2"/>
      </w:pPr>
      <w:bookmarkStart w:id="4" w:name="_Toc239417162"/>
      <w:r w:rsidRPr="00FB724F">
        <w:t>Operációs rendszer, környezet</w:t>
      </w:r>
      <w:bookmarkEnd w:id="4"/>
    </w:p>
    <w:p w14:paraId="72224E69" w14:textId="54B22317" w:rsidR="00FB724F" w:rsidRPr="00FB724F" w:rsidRDefault="00FB724F" w:rsidP="00FB724F">
      <w:pPr>
        <w:pStyle w:val="Listaszerbekezds"/>
        <w:numPr>
          <w:ilvl w:val="0"/>
          <w:numId w:val="5"/>
        </w:numPr>
      </w:pPr>
      <w:r w:rsidRPr="00FB724F">
        <w:t>Kliens: Windows 10/11</w:t>
      </w:r>
    </w:p>
    <w:p w14:paraId="7BE14BF9" w14:textId="7D64E7E3" w:rsidR="00D4652A" w:rsidRPr="002245EB" w:rsidRDefault="00FB724F" w:rsidP="00FB724F">
      <w:pPr>
        <w:pStyle w:val="Listaszerbekezds"/>
        <w:numPr>
          <w:ilvl w:val="0"/>
          <w:numId w:val="5"/>
        </w:numPr>
        <w:rPr>
          <w:color w:val="000000" w:themeColor="text1"/>
        </w:rPr>
      </w:pPr>
      <w:r w:rsidRPr="002245EB">
        <w:rPr>
          <w:color w:val="000000" w:themeColor="text1"/>
        </w:rPr>
        <w:t>Mobil környezet: Android (8.0+)</w:t>
      </w:r>
    </w:p>
    <w:p w14:paraId="6A394D60" w14:textId="5D2E805D" w:rsidR="00FB724F" w:rsidRDefault="00FB724F" w:rsidP="00FB724F">
      <w:pPr>
        <w:pStyle w:val="Listaszerbekezds"/>
        <w:numPr>
          <w:ilvl w:val="0"/>
          <w:numId w:val="5"/>
        </w:numPr>
      </w:pPr>
      <w:r w:rsidRPr="00FB724F">
        <w:t>Bármely modern, szabványos webböngésző (Chrome, Firefox, Edge, Safari)</w:t>
      </w:r>
    </w:p>
    <w:p w14:paraId="5BFF4FC4" w14:textId="15DBD844" w:rsidR="00FD0EBD" w:rsidRDefault="00FD0EBD" w:rsidP="00FD0EBD">
      <w:pPr>
        <w:pStyle w:val="Listaszerbekezds"/>
        <w:numPr>
          <w:ilvl w:val="0"/>
          <w:numId w:val="5"/>
        </w:numPr>
        <w:spacing w:line="240" w:lineRule="auto"/>
        <w:contextualSpacing w:val="0"/>
      </w:pPr>
      <w:r>
        <w:t>A járművezetői érvényesítő alkalmazás NFC- és kameraolvasásra alkalmas mobileszközön fusson</w:t>
      </w:r>
    </w:p>
    <w:p w14:paraId="6997BEE1" w14:textId="5E6AB4B1" w:rsidR="00FB724F" w:rsidRDefault="00FB724F" w:rsidP="00FB724F">
      <w:pPr>
        <w:pStyle w:val="Cmsor2"/>
      </w:pPr>
      <w:bookmarkStart w:id="5" w:name="_Toc239417163"/>
      <w:r w:rsidRPr="00FB724F">
        <w:t>Felhasználandó programozási nyelv</w:t>
      </w:r>
      <w:bookmarkEnd w:id="5"/>
    </w:p>
    <w:p w14:paraId="25D7B5EF" w14:textId="5BE70DFA" w:rsidR="00FB724F" w:rsidRDefault="00FB724F" w:rsidP="00FB724F">
      <w:pPr>
        <w:pStyle w:val="NormlWeb"/>
        <w:numPr>
          <w:ilvl w:val="0"/>
          <w:numId w:val="6"/>
        </w:numPr>
      </w:pPr>
      <w:r w:rsidRPr="00FB724F">
        <w:t>Backend: C</w:t>
      </w:r>
      <w:r>
        <w:t>#</w:t>
      </w:r>
      <w:r w:rsidR="00FF40C1">
        <w:t xml:space="preserve"> (ASP.NET)</w:t>
      </w:r>
    </w:p>
    <w:p w14:paraId="4C8E9143" w14:textId="15C42670" w:rsidR="00FF40C1" w:rsidRPr="00FB724F" w:rsidRDefault="00FF40C1" w:rsidP="00FB724F">
      <w:pPr>
        <w:pStyle w:val="NormlWeb"/>
        <w:numPr>
          <w:ilvl w:val="0"/>
          <w:numId w:val="6"/>
        </w:numPr>
      </w:pPr>
      <w:r>
        <w:t xml:space="preserve">Adatbázis: </w:t>
      </w:r>
      <w:proofErr w:type="spellStart"/>
      <w:r>
        <w:t>MySQL</w:t>
      </w:r>
      <w:proofErr w:type="spellEnd"/>
    </w:p>
    <w:p w14:paraId="5F6B569B" w14:textId="1FC27323" w:rsidR="00FB724F" w:rsidRDefault="00ED47D6" w:rsidP="00FB724F">
      <w:pPr>
        <w:pStyle w:val="NormlWeb"/>
        <w:numPr>
          <w:ilvl w:val="0"/>
          <w:numId w:val="6"/>
        </w:numPr>
      </w:pPr>
      <w:r>
        <w:t>Webes alkalmazás: Vue.js</w:t>
      </w:r>
    </w:p>
    <w:p w14:paraId="01C7D4FE" w14:textId="2E26228C" w:rsidR="00ED47D6" w:rsidRPr="00FB724F" w:rsidRDefault="00ED47D6" w:rsidP="00FB724F">
      <w:pPr>
        <w:pStyle w:val="NormlWeb"/>
        <w:numPr>
          <w:ilvl w:val="0"/>
          <w:numId w:val="6"/>
        </w:numPr>
      </w:pPr>
      <w:r>
        <w:t>Asztali alkalmazás: C# (WPF)</w:t>
      </w:r>
    </w:p>
    <w:p w14:paraId="33E66EC5" w14:textId="5E428A97" w:rsidR="00FB724F" w:rsidRPr="000A2878" w:rsidRDefault="00FB724F" w:rsidP="00FB724F">
      <w:pPr>
        <w:pStyle w:val="NormlWeb"/>
        <w:numPr>
          <w:ilvl w:val="0"/>
          <w:numId w:val="6"/>
        </w:numPr>
        <w:rPr>
          <w:color w:val="000000" w:themeColor="text1"/>
        </w:rPr>
      </w:pPr>
      <w:r w:rsidRPr="000A2878">
        <w:rPr>
          <w:color w:val="000000" w:themeColor="text1"/>
        </w:rPr>
        <w:t>Mobil</w:t>
      </w:r>
      <w:r w:rsidR="004C36D7">
        <w:rPr>
          <w:color w:val="000000" w:themeColor="text1"/>
        </w:rPr>
        <w:t xml:space="preserve"> alkalmazás</w:t>
      </w:r>
      <w:r w:rsidRPr="000A2878">
        <w:rPr>
          <w:color w:val="000000" w:themeColor="text1"/>
        </w:rPr>
        <w:t xml:space="preserve">: </w:t>
      </w:r>
      <w:proofErr w:type="spellStart"/>
      <w:r w:rsidRPr="000A2878">
        <w:rPr>
          <w:color w:val="000000" w:themeColor="text1"/>
        </w:rPr>
        <w:t>Flutter</w:t>
      </w:r>
      <w:proofErr w:type="spellEnd"/>
      <w:r w:rsidR="00075829">
        <w:rPr>
          <w:color w:val="000000" w:themeColor="text1"/>
        </w:rPr>
        <w:t xml:space="preserve"> (Dart)</w:t>
      </w:r>
    </w:p>
    <w:p w14:paraId="5B6BDAA3" w14:textId="586E3640" w:rsidR="00DC4F9B" w:rsidRDefault="00DC4F9B" w:rsidP="00DC4F9B">
      <w:pPr>
        <w:pStyle w:val="Cmsor2"/>
      </w:pPr>
      <w:bookmarkStart w:id="6" w:name="_Toc239417164"/>
      <w:r w:rsidRPr="00DC4F9B">
        <w:t>Megoldás formátuma</w:t>
      </w:r>
      <w:bookmarkEnd w:id="6"/>
    </w:p>
    <w:p w14:paraId="212D64F0" w14:textId="11BDE8E4" w:rsidR="00DC4F9B" w:rsidRDefault="00DC4F9B" w:rsidP="00DC4F9B">
      <w:pPr>
        <w:pStyle w:val="Listaszerbekezds"/>
        <w:numPr>
          <w:ilvl w:val="0"/>
          <w:numId w:val="7"/>
        </w:numPr>
      </w:pPr>
      <w:r>
        <w:t>forrásállomány</w:t>
      </w:r>
    </w:p>
    <w:p w14:paraId="65860CF9" w14:textId="0FA0646D" w:rsidR="00DC4F9B" w:rsidRDefault="00DC4F9B" w:rsidP="00DC4F9B">
      <w:pPr>
        <w:pStyle w:val="Listaszerbekezds"/>
        <w:numPr>
          <w:ilvl w:val="0"/>
          <w:numId w:val="7"/>
        </w:numPr>
      </w:pPr>
      <w:r>
        <w:t>Teljes projekt környezet</w:t>
      </w:r>
    </w:p>
    <w:p w14:paraId="62AC98BA" w14:textId="10DF3A9E" w:rsidR="00DC4F9B" w:rsidRDefault="00DC4F9B" w:rsidP="00DC4F9B">
      <w:pPr>
        <w:pStyle w:val="Listaszerbekezds"/>
        <w:numPr>
          <w:ilvl w:val="0"/>
          <w:numId w:val="7"/>
        </w:numPr>
      </w:pPr>
      <w:r>
        <w:t>Forráskód dokumentáció</w:t>
      </w:r>
    </w:p>
    <w:p w14:paraId="126C0378" w14:textId="116186DD" w:rsidR="00DC4F9B" w:rsidRDefault="00DC4F9B" w:rsidP="00DC4F9B">
      <w:pPr>
        <w:pStyle w:val="Listaszerbekezds"/>
        <w:numPr>
          <w:ilvl w:val="0"/>
          <w:numId w:val="7"/>
        </w:numPr>
      </w:pPr>
      <w:r>
        <w:t>Technikai dokumentáció (pdf formátumban)</w:t>
      </w:r>
    </w:p>
    <w:p w14:paraId="54CDDBA6" w14:textId="71C348BD" w:rsidR="00DC4F9B" w:rsidRDefault="00DC4F9B" w:rsidP="00DC4F9B">
      <w:pPr>
        <w:pStyle w:val="Listaszerbekezds"/>
        <w:numPr>
          <w:ilvl w:val="0"/>
          <w:numId w:val="7"/>
        </w:numPr>
      </w:pPr>
      <w:r>
        <w:t>Erőforrás-terv és munkaidő nyilvántartás</w:t>
      </w:r>
    </w:p>
    <w:p w14:paraId="111D6D03" w14:textId="4131485F" w:rsidR="00DC4F9B" w:rsidRDefault="00DC4F9B" w:rsidP="00DC4F9B">
      <w:pPr>
        <w:pStyle w:val="Listaszerbekezds"/>
        <w:numPr>
          <w:ilvl w:val="0"/>
          <w:numId w:val="7"/>
        </w:numPr>
      </w:pPr>
      <w:r>
        <w:t>Felhasználói dokumentáció</w:t>
      </w:r>
    </w:p>
    <w:p w14:paraId="3BF281D4" w14:textId="63293F5F" w:rsidR="003B3DA4" w:rsidRDefault="003B3DA4" w:rsidP="00DC4F9B">
      <w:pPr>
        <w:pStyle w:val="Listaszerbekezds"/>
        <w:numPr>
          <w:ilvl w:val="0"/>
          <w:numId w:val="7"/>
        </w:numPr>
      </w:pPr>
      <w:r w:rsidRPr="003B3DA4">
        <w:t>Git</w:t>
      </w:r>
      <w:r>
        <w:t>Hub</w:t>
      </w:r>
      <w:r w:rsidRPr="003B3DA4">
        <w:t xml:space="preserve"> verziókövető felületen megosztott forrásállományok</w:t>
      </w:r>
    </w:p>
    <w:p w14:paraId="4C98BB25" w14:textId="7D2FFCCA" w:rsidR="003B3DA4" w:rsidRDefault="003B3DA4" w:rsidP="003B3DA4">
      <w:pPr>
        <w:pStyle w:val="Cmsor2"/>
      </w:pPr>
      <w:bookmarkStart w:id="7" w:name="_Toc239417165"/>
      <w:r w:rsidRPr="003B3DA4">
        <w:t>Szoftverfejlesztés</w:t>
      </w:r>
      <w:bookmarkEnd w:id="7"/>
    </w:p>
    <w:p w14:paraId="2B2E3F1F" w14:textId="3376751D" w:rsidR="00FD0EBD" w:rsidRDefault="00FD0EBD" w:rsidP="00FD0EBD">
      <w:r>
        <w:t>A feladat egy olyan szoftverrendszer elkészítése, amely kezeli a járatok, útvonalak és megállóhelyek felvitelét, a jegy- és bérletvásárlási folyamatot, a helyfoglalást, valamint a járművezető munkáját segítő QR-kód alapú érvényesítést. A megtett útvonal hossza alapján a rendszer automatikusan határozza meg az adott utazáshoz legkedvezőbb díjszabást.</w:t>
      </w:r>
    </w:p>
    <w:p w14:paraId="283847A7" w14:textId="77777777" w:rsidR="00FD0EBD" w:rsidRDefault="00FD0EBD" w:rsidP="00FD0EBD">
      <w:r>
        <w:t>A fejlesztés közben be kell tartani a meghatározott kódolási konvenciókat és a tiszta kód elveit.</w:t>
      </w:r>
    </w:p>
    <w:p w14:paraId="1EA07492" w14:textId="03BECADE" w:rsidR="003B3DA4" w:rsidRDefault="00FD0EBD" w:rsidP="00DE78A1">
      <w:r>
        <w:t>Az elkészült megoldásnak maradéktalanul meg kell valósítania a 3. fejezetben megfogalmazott követelményeket. Amelyik követelmény nincs pontosan definiálva, ott a megvalósítás során a fejlesztőcsapat szabad kezet kap. Fontos, hogy a választott megoldás megfelelő színvonalú legyen mind felhasználói, mind fejlesztői szempontból.</w:t>
      </w:r>
    </w:p>
    <w:p w14:paraId="2977CCE6" w14:textId="77777777" w:rsidR="003B3DA4" w:rsidRPr="003B3DA4" w:rsidRDefault="003B3DA4" w:rsidP="003B3DA4"/>
    <w:p w14:paraId="7086DBF4" w14:textId="1FB284E1" w:rsidR="003B3DA4" w:rsidRDefault="003B3DA4" w:rsidP="003B3DA4">
      <w:pPr>
        <w:pStyle w:val="Cmsor2"/>
      </w:pPr>
      <w:bookmarkStart w:id="8" w:name="_Toc239417166"/>
      <w:r w:rsidRPr="003B3DA4">
        <w:t>Modulok</w:t>
      </w:r>
      <w:bookmarkEnd w:id="8"/>
    </w:p>
    <w:p w14:paraId="38334824" w14:textId="77777777" w:rsidR="00DE78A1" w:rsidRDefault="00DE78A1" w:rsidP="00DE78A1">
      <w:r>
        <w:t>A projekt keretében történő megvalósítás egy lehetséges felbontási lehetősége az alábbi:</w:t>
      </w:r>
    </w:p>
    <w:p w14:paraId="226351F0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adatbázis tervezése, kivitelezése, adatelérési réteg beállítása (járatok, útvonalak, megállók, díjszabás, felhasználók, bérletek)</w:t>
      </w:r>
    </w:p>
    <w:p w14:paraId="574B3B41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REST API szerveroldali komponens (Backend) megírása és JWT alapú hitelesítés</w:t>
      </w:r>
    </w:p>
    <w:p w14:paraId="7C2D08FF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Felhasználóbarát webes front end (GUI) tervezése és megvalósítása:</w:t>
      </w:r>
    </w:p>
    <w:p w14:paraId="66BF1D6A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Publikus járatkereső és menetrendböngésző felület</w:t>
      </w:r>
    </w:p>
    <w:p w14:paraId="4CD8523C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Jegy- és bérletvásárlási modul, digitális jegy/QR-kód megjelenítővel</w:t>
      </w:r>
    </w:p>
    <w:p w14:paraId="21D7A2C3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Helyfoglalási modul (ülőhely-választás a jármű alaprajzán)</w:t>
      </w:r>
    </w:p>
    <w:p w14:paraId="688BD9F2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Diszpécseri/üzemeltetői dashboard és menürendszer</w:t>
      </w:r>
    </w:p>
    <w:p w14:paraId="58350137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Összetett szűrő és kereső modul</w:t>
      </w:r>
    </w:p>
    <w:p w14:paraId="047C6ED4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Beállítások és statisztikák</w:t>
      </w:r>
    </w:p>
    <w:p w14:paraId="34B4784F" w14:textId="2064A1C2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Mobilalkalmazás (Android) fejlesztése az utasok számára: jegy</w:t>
      </w:r>
      <w:r w:rsidR="0050622E">
        <w:t xml:space="preserve">- és </w:t>
      </w:r>
      <w:r>
        <w:t>bérletkezelés, valós idejű járatkövetés, értesítések, helyfoglalás</w:t>
      </w:r>
    </w:p>
    <w:p w14:paraId="0A783882" w14:textId="6072190D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Járművezetői/ellenőri alkalmazás fejlesztése: kamerás</w:t>
      </w:r>
      <w:r w:rsidR="004A7A7F">
        <w:t xml:space="preserve"> </w:t>
      </w:r>
      <w:r>
        <w:t>jegyolvasás, gyors érvényesítés, utaslista</w:t>
      </w:r>
    </w:p>
    <w:p w14:paraId="411C837B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Intelligens útvonalhossz-felismerő és díjszámító modul (GPS alapú távolságmérés, legkedvezőbb tarifa meghatározása)</w:t>
      </w:r>
    </w:p>
    <w:p w14:paraId="7DECDE9F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Automatizált (Unit/Integration) tesztek írása és végrehajtása</w:t>
      </w:r>
    </w:p>
    <w:p w14:paraId="03256AE8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Projektvezetéssel kapcsolatos dokumentációk, nyilvántartások vezetése, feladatok összehangolása, felhasználói és fejlesztői dokumentáció elkészítése, tesztelés</w:t>
      </w:r>
    </w:p>
    <w:p w14:paraId="4D83048C" w14:textId="77777777" w:rsidR="00DE78A1" w:rsidRDefault="00DE78A1" w:rsidP="00DE78A1">
      <w:r>
        <w:t>Lehetőség szerint a fejlesztői dokumentációkat minden esetben a ténylegesen fejlesztést végző projekttagok készítsék el. A felhasználói dokumentáció külön egységet képezhet, melyet azonban érdemes a teszteléssel összekapcsolni a megfelelő minőség biztosítása érdekében.</w:t>
      </w:r>
    </w:p>
    <w:p w14:paraId="363874F6" w14:textId="77777777" w:rsidR="00720CCF" w:rsidRDefault="00720CCF" w:rsidP="00720CCF">
      <w:pPr>
        <w:pStyle w:val="Cmsor1"/>
        <w:rPr>
          <w:bCs/>
        </w:rPr>
      </w:pPr>
      <w:r>
        <w:lastRenderedPageBreak/>
        <w:t xml:space="preserve"> </w:t>
      </w:r>
      <w:bookmarkStart w:id="9" w:name="_Toc239417167"/>
      <w:r w:rsidRPr="00720CCF">
        <w:rPr>
          <w:bCs/>
        </w:rPr>
        <w:t>Szoftver specifikáció</w:t>
      </w:r>
      <w:bookmarkEnd w:id="9"/>
    </w:p>
    <w:p w14:paraId="363A2B79" w14:textId="77777777" w:rsidR="00DE78A1" w:rsidRDefault="00DE78A1" w:rsidP="00DE78A1">
      <w:r>
        <w:t xml:space="preserve">A szoftver backend komponense biztosítsa a biztonságos, HTTPS alapú </w:t>
      </w:r>
      <w:proofErr w:type="spellStart"/>
      <w:r>
        <w:t>RESTful</w:t>
      </w:r>
      <w:proofErr w:type="spellEnd"/>
      <w:r>
        <w:t xml:space="preserve"> API elérést, kezelje az adatbázis-műveleteket, és biztosítsa az adatok integritását. A felhasználói felületeknek alkalmasnak kell lenniük arra, hogy a begyűjtött és eltárolt adatokból különféle statisztikákat és lekérdezéseket jelenítsenek meg, valamint lefedjék a teljes jegy- és bérletkezelési életciklust az indulástól a beváltásig.</w:t>
      </w:r>
    </w:p>
    <w:p w14:paraId="43B1BC02" w14:textId="61838BB9" w:rsidR="00720CCF" w:rsidRDefault="00FC5CEF" w:rsidP="00720CCF">
      <w:pPr>
        <w:pStyle w:val="Cmsor2"/>
      </w:pPr>
      <w:bookmarkStart w:id="10" w:name="_Toc239417168"/>
      <w:r w:rsidRPr="00FC5CEF">
        <w:t>Megjelenés</w:t>
      </w:r>
      <w:bookmarkEnd w:id="10"/>
    </w:p>
    <w:p w14:paraId="0F5AF292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webes alkalmazásba történő belépéskor vagy a főoldal megnyitásakor jelenjenek meg a közelgő, kiemelt járatok adatai és a gyorskereső felület.</w:t>
      </w:r>
    </w:p>
    <w:p w14:paraId="2F1890CC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regisztrált utasok saját, átlátható felületen érhessék el a jegyeiket, bérleteiket és foglalásaikat.</w:t>
      </w:r>
    </w:p>
    <w:p w14:paraId="5C77C011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rögzített eladási és beléptetési adatok rendezhető táblázatban, illetve diagramon jelenjenek meg. A megjelenítéshez lehessen minél több releváns paramétert meghatározni.</w:t>
      </w:r>
    </w:p>
    <w:p w14:paraId="791043D5" w14:textId="2DA7AE10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mobilalkalmazásban a térképes, valós idejű járatkövetés és a</w:t>
      </w:r>
      <w:r w:rsidR="00B72187">
        <w:t xml:space="preserve"> </w:t>
      </w:r>
      <w:r>
        <w:t>QR-kód beolvasás prioritást élvezzen.</w:t>
      </w:r>
    </w:p>
    <w:p w14:paraId="000745A8" w14:textId="77EB917E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 xml:space="preserve">A járművezetői felület legyen egyszerű, nagy elemekkel kialakított, hogy </w:t>
      </w:r>
      <w:r w:rsidR="00FC1BD8">
        <w:t>ellenőrzés</w:t>
      </w:r>
      <w:r w:rsidR="009344BE">
        <w:t xml:space="preserve"> közben</w:t>
      </w:r>
      <w:r>
        <w:t>, gyors kezelést tegyen lehetővé.</w:t>
      </w:r>
    </w:p>
    <w:p w14:paraId="59B2EBCA" w14:textId="5E9462C2" w:rsidR="00FC5CEF" w:rsidRDefault="004F758D" w:rsidP="004F758D">
      <w:pPr>
        <w:pStyle w:val="Cmsor2"/>
      </w:pPr>
      <w:bookmarkStart w:id="11" w:name="_Toc239417169"/>
      <w:r w:rsidRPr="004F758D">
        <w:t>Funkciók</w:t>
      </w:r>
      <w:bookmarkEnd w:id="11"/>
    </w:p>
    <w:p w14:paraId="57FFB39F" w14:textId="379C54E4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A megvásárolt jegyeket és bérleteket a rendszer egyedi azonosítóval, biztonságos QR-kóddal lássa el, majd mentse el az adatbázisba.</w:t>
      </w:r>
    </w:p>
    <w:p w14:paraId="55572662" w14:textId="77777777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Intelligens útvonalhossz-felismerő rendszer: a GPS-koordináták és a megállóhelyek alapján a szoftver automatikusan megállapítsa a megtett vagy tervezett útszakasz hosszát, és ez alapján kiszámítsa a legmegfelelőbb (legkedvezőbb) viteldíjat, összevetve a lehetséges jegy- és bérlettípusokat.</w:t>
      </w:r>
    </w:p>
    <w:p w14:paraId="0B68630F" w14:textId="77777777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Helyfoglalási lehetőség: az utas a jármű alaprajzán kiválaszthassa, módosíthassa vagy lemondhassa az ülőhelyét az indulás előtt.</w:t>
      </w:r>
    </w:p>
    <w:p w14:paraId="0A40BEA7" w14:textId="14C3BC46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e-mail</w:t>
      </w:r>
      <w:r w:rsidR="00775EF3">
        <w:t xml:space="preserve"> </w:t>
      </w:r>
      <w:r>
        <w:t>értesítések indulás előtt, késés vagy útvonalváltozás esetén, illetve a jegy vagy bérlet lejáratáról.</w:t>
      </w:r>
    </w:p>
    <w:p w14:paraId="70DEC83C" w14:textId="63D008BC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 xml:space="preserve">A járművezető munkáját segítő alkalmazás: gyors </w:t>
      </w:r>
      <w:r w:rsidRPr="005E0FEA">
        <w:t>QR</w:t>
      </w:r>
      <w:r>
        <w:t>-érvényesítés, utaslista megjelenítése, valamint lehetőség menetrendtől való eltérés vagy rendkívüli esemény rögzítésére.</w:t>
      </w:r>
    </w:p>
    <w:p w14:paraId="33E215D1" w14:textId="3A479C5B" w:rsidR="004F758D" w:rsidRPr="004F758D" w:rsidRDefault="009817F5" w:rsidP="004F758D">
      <w:pPr>
        <w:pStyle w:val="Listaszerbekezds"/>
        <w:numPr>
          <w:ilvl w:val="0"/>
          <w:numId w:val="13"/>
        </w:numPr>
        <w:spacing w:line="240" w:lineRule="auto"/>
      </w:pPr>
      <w:r>
        <w:t>Valós idejű telítettségjelző funkció: az eladott és beváltott jegyek, illetve a helyfoglalási adatok alapján a rendszer becslést adjon az adott járat várható zsúfoltságáról, amit mind az utasok (jegyvásárláskor), mind a diszpécser megtekinthessen.</w:t>
      </w:r>
    </w:p>
    <w:p w14:paraId="2848D445" w14:textId="1E8BB0D9" w:rsidR="00720CCF" w:rsidRDefault="005E3815" w:rsidP="00720CCF">
      <w:pPr>
        <w:pStyle w:val="Cmsor1"/>
      </w:pPr>
      <w:bookmarkStart w:id="12" w:name="_Toc239417170"/>
      <w:r w:rsidRPr="005E3815">
        <w:lastRenderedPageBreak/>
        <w:t>Dokumentáció</w:t>
      </w:r>
      <w:bookmarkEnd w:id="12"/>
    </w:p>
    <w:p w14:paraId="62B7879E" w14:textId="7FB6654C" w:rsidR="005E3815" w:rsidRDefault="005E3815" w:rsidP="005E3815">
      <w:pPr>
        <w:pStyle w:val="Cmsor2"/>
      </w:pPr>
      <w:bookmarkStart w:id="13" w:name="_Toc239417171"/>
      <w:r w:rsidRPr="005E3815">
        <w:t>Erőforrás-terv, munkaidő nyilvántartás</w:t>
      </w:r>
      <w:bookmarkEnd w:id="13"/>
    </w:p>
    <w:p w14:paraId="352DE031" w14:textId="26D0D815" w:rsidR="005E3815" w:rsidRDefault="005E3815" w:rsidP="005E3815">
      <w:pPr>
        <w:pStyle w:val="Cmsor2"/>
      </w:pPr>
      <w:bookmarkStart w:id="14" w:name="_Toc239417172"/>
      <w:r>
        <w:t>Technikai dokumentáció</w:t>
      </w:r>
      <w:bookmarkEnd w:id="14"/>
    </w:p>
    <w:p w14:paraId="0C5EAF17" w14:textId="77C19A14" w:rsidR="00794979" w:rsidRDefault="00794979" w:rsidP="00794979">
      <w:pPr>
        <w:pStyle w:val="Cmsor2"/>
      </w:pPr>
      <w:bookmarkStart w:id="15" w:name="_Toc239417173"/>
      <w:r w:rsidRPr="00794979">
        <w:t>Forráskód dokumentáció</w:t>
      </w:r>
      <w:bookmarkEnd w:id="15"/>
    </w:p>
    <w:p w14:paraId="0170F3EB" w14:textId="4FBEFF64" w:rsidR="000F7ECF" w:rsidRPr="000F7ECF" w:rsidRDefault="000F7ECF" w:rsidP="000F7ECF">
      <w:pPr>
        <w:pStyle w:val="Cmsor2"/>
      </w:pPr>
      <w:bookmarkStart w:id="16" w:name="_Toc239417174"/>
      <w:r w:rsidRPr="000F7ECF">
        <w:t>Felhasználói dokumentáció</w:t>
      </w:r>
      <w:bookmarkEnd w:id="16"/>
    </w:p>
    <w:p w14:paraId="393F18AA" w14:textId="77777777" w:rsidR="00994305" w:rsidRPr="00994305" w:rsidRDefault="00994305" w:rsidP="00994305"/>
    <w:p w14:paraId="45499049" w14:textId="77777777" w:rsidR="005E3815" w:rsidRPr="005E3815" w:rsidRDefault="005E3815" w:rsidP="005E3815"/>
    <w:p w14:paraId="7DC21D91" w14:textId="77777777" w:rsidR="003B3DA4" w:rsidRPr="003B3DA4" w:rsidRDefault="003B3DA4" w:rsidP="003B3DA4"/>
    <w:p w14:paraId="2179F498" w14:textId="77777777" w:rsidR="003B3DA4" w:rsidRPr="003B3DA4" w:rsidRDefault="003B3DA4" w:rsidP="003B3DA4"/>
    <w:p w14:paraId="7C5EFEF2" w14:textId="77777777" w:rsidR="00FB724F" w:rsidRPr="00FB724F" w:rsidRDefault="00FB724F" w:rsidP="00FB724F"/>
    <w:sectPr w:rsidR="00FB724F" w:rsidRPr="00FB724F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ECDF8" w14:textId="77777777" w:rsidR="00AF7BE9" w:rsidRDefault="00AF7BE9" w:rsidP="007B0D64">
      <w:pPr>
        <w:spacing w:after="0" w:line="240" w:lineRule="auto"/>
      </w:pPr>
      <w:r>
        <w:separator/>
      </w:r>
    </w:p>
  </w:endnote>
  <w:endnote w:type="continuationSeparator" w:id="0">
    <w:p w14:paraId="5C86C235" w14:textId="77777777" w:rsidR="00AF7BE9" w:rsidRDefault="00AF7BE9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7A510C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5A8434C4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DCEE7" w14:textId="77777777" w:rsidR="00AF7BE9" w:rsidRDefault="00AF7BE9" w:rsidP="007B0D64">
      <w:pPr>
        <w:spacing w:after="0" w:line="240" w:lineRule="auto"/>
      </w:pPr>
      <w:r>
        <w:separator/>
      </w:r>
    </w:p>
  </w:footnote>
  <w:footnote w:type="continuationSeparator" w:id="0">
    <w:p w14:paraId="708F27F0" w14:textId="77777777" w:rsidR="00AF7BE9" w:rsidRDefault="00AF7BE9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color w:val="44546A" w:themeColor="text2"/>
        <w:sz w:val="20"/>
        <w:szCs w:val="20"/>
      </w:rPr>
      <w:alias w:val="Szerző"/>
      <w:tag w:val=""/>
      <w:id w:val="-1701008461"/>
      <w:placeholder>
        <w:docPart w:val="DD958D32317E4BF6A0CE57DF8054A4E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0C7D86A" w14:textId="77544964" w:rsidR="007A70C7" w:rsidRDefault="007A70C7">
        <w:pPr>
          <w:pStyle w:val="lfej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transix</w:t>
        </w:r>
      </w:p>
    </w:sdtContent>
  </w:sdt>
  <w:sdt>
    <w:sdtPr>
      <w:rPr>
        <w:caps/>
        <w:color w:val="44546A" w:themeColor="text2"/>
        <w:sz w:val="20"/>
        <w:szCs w:val="20"/>
      </w:rPr>
      <w:alias w:val="Dátum"/>
      <w:tag w:val="Dátum"/>
      <w:id w:val="-304078227"/>
      <w:placeholder>
        <w:docPart w:val="3AC38C26CC22449AAC58956604921F08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9-11T00:00:00Z">
        <w:dateFormat w:val="yyyy.MM.dd."/>
        <w:lid w:val="hu-HU"/>
        <w:storeMappedDataAs w:val="dateTime"/>
        <w:calendar w:val="gregorian"/>
      </w:date>
    </w:sdtPr>
    <w:sdtContent>
      <w:p w14:paraId="3DC64641" w14:textId="3894E0C6" w:rsidR="007A70C7" w:rsidRDefault="007A70C7">
        <w:pPr>
          <w:pStyle w:val="lfej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2026.09.11.</w:t>
        </w:r>
      </w:p>
    </w:sdtContent>
  </w:sdt>
  <w:p w14:paraId="7A820D3E" w14:textId="71FE6761" w:rsidR="007A70C7" w:rsidRDefault="007A70C7">
    <w:pPr>
      <w:pStyle w:val="lfej"/>
      <w:jc w:val="center"/>
      <w:rPr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4A70A8" wp14:editId="127E79B1">
          <wp:simplePos x="0" y="0"/>
          <wp:positionH relativeFrom="column">
            <wp:posOffset>-489585</wp:posOffset>
          </wp:positionH>
          <wp:positionV relativeFrom="paragraph">
            <wp:posOffset>-435610</wp:posOffset>
          </wp:positionV>
          <wp:extent cx="921600" cy="615600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1600" cy="61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aps/>
          <w:color w:val="44546A" w:themeColor="text2"/>
          <w:sz w:val="20"/>
          <w:szCs w:val="20"/>
        </w:rPr>
        <w:alias w:val="Cím"/>
        <w:tag w:val=""/>
        <w:id w:val="-484788024"/>
        <w:placeholder>
          <w:docPart w:val="CC3C43F63FB6414F8C3C757F057F495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caps/>
            <w:color w:val="44546A" w:themeColor="text2"/>
            <w:sz w:val="20"/>
            <w:szCs w:val="20"/>
          </w:rPr>
          <w:t>specifikáció</w:t>
        </w:r>
      </w:sdtContent>
    </w:sdt>
  </w:p>
  <w:p w14:paraId="7343A621" w14:textId="486BFE0F" w:rsidR="00FB724F" w:rsidRDefault="00FB724F" w:rsidP="00950054">
    <w:pPr>
      <w:pStyle w:val="lfej"/>
      <w:tabs>
        <w:tab w:val="clear" w:pos="4536"/>
      </w:tabs>
      <w:ind w:firstLine="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92C"/>
    <w:multiLevelType w:val="hybridMultilevel"/>
    <w:tmpl w:val="355212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C230C1"/>
    <w:multiLevelType w:val="hybridMultilevel"/>
    <w:tmpl w:val="142C2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F4AA8"/>
    <w:multiLevelType w:val="multilevel"/>
    <w:tmpl w:val="C63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5558"/>
    <w:multiLevelType w:val="hybridMultilevel"/>
    <w:tmpl w:val="C46E571E"/>
    <w:lvl w:ilvl="0" w:tplc="75409322">
      <w:start w:val="1"/>
      <w:numFmt w:val="bullet"/>
      <w:lvlText w:val="●"/>
      <w:lvlJc w:val="left"/>
      <w:pPr>
        <w:ind w:left="720" w:hanging="360"/>
      </w:pPr>
    </w:lvl>
    <w:lvl w:ilvl="1" w:tplc="0D48F0D2">
      <w:start w:val="1"/>
      <w:numFmt w:val="bullet"/>
      <w:lvlText w:val="○"/>
      <w:lvlJc w:val="left"/>
      <w:pPr>
        <w:ind w:left="1440" w:hanging="360"/>
      </w:pPr>
    </w:lvl>
    <w:lvl w:ilvl="2" w:tplc="32AA21D8">
      <w:start w:val="1"/>
      <w:numFmt w:val="bullet"/>
      <w:lvlText w:val="■"/>
      <w:lvlJc w:val="left"/>
      <w:pPr>
        <w:ind w:left="2160" w:hanging="360"/>
      </w:pPr>
    </w:lvl>
    <w:lvl w:ilvl="3" w:tplc="CF86C2B0">
      <w:start w:val="1"/>
      <w:numFmt w:val="bullet"/>
      <w:lvlText w:val="●"/>
      <w:lvlJc w:val="left"/>
      <w:pPr>
        <w:ind w:left="2880" w:hanging="360"/>
      </w:pPr>
    </w:lvl>
    <w:lvl w:ilvl="4" w:tplc="868C4BC2">
      <w:start w:val="1"/>
      <w:numFmt w:val="bullet"/>
      <w:lvlText w:val="○"/>
      <w:lvlJc w:val="left"/>
      <w:pPr>
        <w:ind w:left="3600" w:hanging="360"/>
      </w:pPr>
    </w:lvl>
    <w:lvl w:ilvl="5" w:tplc="CDF4A4EC">
      <w:start w:val="1"/>
      <w:numFmt w:val="bullet"/>
      <w:lvlText w:val="■"/>
      <w:lvlJc w:val="left"/>
      <w:pPr>
        <w:ind w:left="4320" w:hanging="360"/>
      </w:pPr>
    </w:lvl>
    <w:lvl w:ilvl="6" w:tplc="5D38C6E8">
      <w:start w:val="1"/>
      <w:numFmt w:val="bullet"/>
      <w:lvlText w:val="●"/>
      <w:lvlJc w:val="left"/>
      <w:pPr>
        <w:ind w:left="5040" w:hanging="360"/>
      </w:pPr>
    </w:lvl>
    <w:lvl w:ilvl="7" w:tplc="5D52AF5E">
      <w:start w:val="1"/>
      <w:numFmt w:val="bullet"/>
      <w:lvlText w:val="●"/>
      <w:lvlJc w:val="left"/>
      <w:pPr>
        <w:ind w:left="5760" w:hanging="360"/>
      </w:pPr>
    </w:lvl>
    <w:lvl w:ilvl="8" w:tplc="3DF8A42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30CC5"/>
    <w:multiLevelType w:val="hybridMultilevel"/>
    <w:tmpl w:val="435C88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712BE"/>
    <w:multiLevelType w:val="hybridMultilevel"/>
    <w:tmpl w:val="5268CE3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5671CB"/>
    <w:multiLevelType w:val="hybridMultilevel"/>
    <w:tmpl w:val="7B8AD6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AF14433"/>
    <w:multiLevelType w:val="hybridMultilevel"/>
    <w:tmpl w:val="33CA1C7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293D18"/>
    <w:multiLevelType w:val="hybridMultilevel"/>
    <w:tmpl w:val="01C896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9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11"/>
  </w:num>
  <w:num w:numId="10">
    <w:abstractNumId w:val="8"/>
  </w:num>
  <w:num w:numId="11">
    <w:abstractNumId w:val="4"/>
    <w:lvlOverride w:ilvl="0">
      <w:startOverride w:val="1"/>
    </w:lvlOverride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4F"/>
    <w:rsid w:val="00075829"/>
    <w:rsid w:val="000A2878"/>
    <w:rsid w:val="000A2BEA"/>
    <w:rsid w:val="000F7ECF"/>
    <w:rsid w:val="001530BE"/>
    <w:rsid w:val="00161054"/>
    <w:rsid w:val="00165F71"/>
    <w:rsid w:val="001A5B6A"/>
    <w:rsid w:val="001C5C8F"/>
    <w:rsid w:val="001E02F1"/>
    <w:rsid w:val="001E49A1"/>
    <w:rsid w:val="00210A9C"/>
    <w:rsid w:val="002245EB"/>
    <w:rsid w:val="0025230E"/>
    <w:rsid w:val="002625FA"/>
    <w:rsid w:val="00277CB6"/>
    <w:rsid w:val="00284547"/>
    <w:rsid w:val="002974E3"/>
    <w:rsid w:val="002C77FC"/>
    <w:rsid w:val="003141A9"/>
    <w:rsid w:val="003655FB"/>
    <w:rsid w:val="003B3DA4"/>
    <w:rsid w:val="003C05C2"/>
    <w:rsid w:val="003E6690"/>
    <w:rsid w:val="0040317D"/>
    <w:rsid w:val="004056FE"/>
    <w:rsid w:val="0045078F"/>
    <w:rsid w:val="0046589C"/>
    <w:rsid w:val="0047558E"/>
    <w:rsid w:val="004A6124"/>
    <w:rsid w:val="004A7A7F"/>
    <w:rsid w:val="004C0E3C"/>
    <w:rsid w:val="004C36D7"/>
    <w:rsid w:val="004C49CD"/>
    <w:rsid w:val="004F758D"/>
    <w:rsid w:val="0050622E"/>
    <w:rsid w:val="00566AC6"/>
    <w:rsid w:val="005B3CB5"/>
    <w:rsid w:val="005E0FEA"/>
    <w:rsid w:val="005E3815"/>
    <w:rsid w:val="005F242A"/>
    <w:rsid w:val="006178E3"/>
    <w:rsid w:val="00633426"/>
    <w:rsid w:val="006D6864"/>
    <w:rsid w:val="006E6B1E"/>
    <w:rsid w:val="00720CCF"/>
    <w:rsid w:val="0075205C"/>
    <w:rsid w:val="00775EF3"/>
    <w:rsid w:val="00787E39"/>
    <w:rsid w:val="00794979"/>
    <w:rsid w:val="007A70C7"/>
    <w:rsid w:val="007B0D64"/>
    <w:rsid w:val="007E478C"/>
    <w:rsid w:val="007E503C"/>
    <w:rsid w:val="008102BA"/>
    <w:rsid w:val="00817DCF"/>
    <w:rsid w:val="00867B12"/>
    <w:rsid w:val="00885BCC"/>
    <w:rsid w:val="008A3758"/>
    <w:rsid w:val="008C14CC"/>
    <w:rsid w:val="008C223B"/>
    <w:rsid w:val="008F5646"/>
    <w:rsid w:val="00903412"/>
    <w:rsid w:val="009344BE"/>
    <w:rsid w:val="00950054"/>
    <w:rsid w:val="009614CD"/>
    <w:rsid w:val="009817F5"/>
    <w:rsid w:val="00982D93"/>
    <w:rsid w:val="00994305"/>
    <w:rsid w:val="009A36CA"/>
    <w:rsid w:val="009E096E"/>
    <w:rsid w:val="00A1063A"/>
    <w:rsid w:val="00A55E1C"/>
    <w:rsid w:val="00A633DF"/>
    <w:rsid w:val="00A76624"/>
    <w:rsid w:val="00A922BE"/>
    <w:rsid w:val="00AF7BE9"/>
    <w:rsid w:val="00B72187"/>
    <w:rsid w:val="00B944D0"/>
    <w:rsid w:val="00C22363"/>
    <w:rsid w:val="00C408C9"/>
    <w:rsid w:val="00D4652A"/>
    <w:rsid w:val="00D56B1A"/>
    <w:rsid w:val="00DA0ABC"/>
    <w:rsid w:val="00DB0C02"/>
    <w:rsid w:val="00DC4F9B"/>
    <w:rsid w:val="00DE78A1"/>
    <w:rsid w:val="00DF12AF"/>
    <w:rsid w:val="00E271C1"/>
    <w:rsid w:val="00E43D5A"/>
    <w:rsid w:val="00ED47D6"/>
    <w:rsid w:val="00F15FF6"/>
    <w:rsid w:val="00FB724F"/>
    <w:rsid w:val="00FC1BD8"/>
    <w:rsid w:val="00FC5CEF"/>
    <w:rsid w:val="00FC633B"/>
    <w:rsid w:val="00FD0EBD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219D6C"/>
  <w15:chartTrackingRefBased/>
  <w15:docId w15:val="{DDF3FD43-18A9-45E2-A03B-37F7F6C9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720CCF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b/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rsid w:val="00720C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38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720CCF"/>
    <w:rPr>
      <w:rFonts w:ascii="Times New Roman" w:hAnsi="Times New Roman" w:cs="Times New Roman"/>
      <w:b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B724F"/>
    <w:pPr>
      <w:jc w:val="center"/>
    </w:pPr>
    <w:rPr>
      <w:color w:val="1F3864" w:themeColor="accent1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B724F"/>
    <w:rPr>
      <w:rFonts w:ascii="Times New Roman" w:hAnsi="Times New Roman" w:cs="Times New Roman"/>
      <w:color w:val="1F3864" w:themeColor="accent1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B724F"/>
    <w:pPr>
      <w:jc w:val="center"/>
    </w:pPr>
    <w:rPr>
      <w:color w:val="000000" w:themeColor="text1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B724F"/>
    <w:rPr>
      <w:rFonts w:ascii="Times New Roman" w:hAnsi="Times New Roman" w:cs="Times New Roman"/>
      <w:color w:val="000000" w:themeColor="text1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FB724F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character" w:customStyle="1" w:styleId="citation-10166">
    <w:name w:val="citation-10166"/>
    <w:basedOn w:val="Bekezdsalapbettpusa"/>
    <w:rsid w:val="003B3DA4"/>
  </w:style>
  <w:style w:type="character" w:customStyle="1" w:styleId="citation-10165">
    <w:name w:val="citation-10165"/>
    <w:basedOn w:val="Bekezdsalapbettpusa"/>
    <w:rsid w:val="003B3DA4"/>
  </w:style>
  <w:style w:type="character" w:customStyle="1" w:styleId="citation-10164">
    <w:name w:val="citation-10164"/>
    <w:basedOn w:val="Bekezdsalapbettpusa"/>
    <w:rsid w:val="003B3DA4"/>
  </w:style>
  <w:style w:type="character" w:customStyle="1" w:styleId="Cmsor3Char">
    <w:name w:val="Címsor 3 Char"/>
    <w:basedOn w:val="Bekezdsalapbettpusa"/>
    <w:link w:val="Cmsor3"/>
    <w:uiPriority w:val="9"/>
    <w:semiHidden/>
    <w:rsid w:val="00720C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0157">
    <w:name w:val="citation-10157"/>
    <w:basedOn w:val="Bekezdsalapbettpusa"/>
    <w:rsid w:val="004F758D"/>
  </w:style>
  <w:style w:type="character" w:customStyle="1" w:styleId="citation-10156">
    <w:name w:val="citation-10156"/>
    <w:basedOn w:val="Bekezdsalapbettpusa"/>
    <w:rsid w:val="004F758D"/>
  </w:style>
  <w:style w:type="character" w:customStyle="1" w:styleId="citation-10153">
    <w:name w:val="citation-10153"/>
    <w:basedOn w:val="Bekezdsalapbettpusa"/>
    <w:rsid w:val="004F758D"/>
  </w:style>
  <w:style w:type="character" w:customStyle="1" w:styleId="citation-10150">
    <w:name w:val="citation-10150"/>
    <w:basedOn w:val="Bekezdsalapbettpusa"/>
    <w:rsid w:val="004F758D"/>
  </w:style>
  <w:style w:type="character" w:customStyle="1" w:styleId="Cmsor4Char">
    <w:name w:val="Címsor 4 Char"/>
    <w:basedOn w:val="Bekezdsalapbettpusa"/>
    <w:link w:val="Cmsor4"/>
    <w:uiPriority w:val="9"/>
    <w:semiHidden/>
    <w:rsid w:val="005E3815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itation-10144">
    <w:name w:val="citation-10144"/>
    <w:basedOn w:val="Bekezdsalapbettpusa"/>
    <w:rsid w:val="005E3815"/>
  </w:style>
  <w:style w:type="character" w:customStyle="1" w:styleId="citation-10141">
    <w:name w:val="citation-10141"/>
    <w:basedOn w:val="Bekezdsalapbettpusa"/>
    <w:rsid w:val="00994305"/>
  </w:style>
  <w:style w:type="character" w:customStyle="1" w:styleId="citation-10138">
    <w:name w:val="citation-10138"/>
    <w:basedOn w:val="Bekezdsalapbettpusa"/>
    <w:rsid w:val="00994305"/>
  </w:style>
  <w:style w:type="character" w:customStyle="1" w:styleId="citation-10135">
    <w:name w:val="citation-10135"/>
    <w:basedOn w:val="Bekezdsalapbettpusa"/>
    <w:rsid w:val="00994305"/>
  </w:style>
  <w:style w:type="character" w:styleId="Helyrzszveg">
    <w:name w:val="Placeholder Text"/>
    <w:basedOn w:val="Bekezdsalapbettpusa"/>
    <w:uiPriority w:val="99"/>
    <w:semiHidden/>
    <w:rsid w:val="007A70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utasi\Downloads\Specifik&#225;ci&#243;_Sabl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958D32317E4BF6A0CE57DF8054A4E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66D17D8-62C2-4D82-9FED-2A3DCE6FEE00}"/>
      </w:docPartPr>
      <w:docPartBody>
        <w:p w:rsidR="00000000" w:rsidRDefault="00E76373" w:rsidP="00E76373">
          <w:pPr>
            <w:pStyle w:val="DD958D32317E4BF6A0CE57DF8054A4E3"/>
          </w:pPr>
          <w:r>
            <w:rPr>
              <w:rStyle w:val="Helyrzszveg"/>
            </w:rPr>
            <w:t>[Szerző neve]</w:t>
          </w:r>
        </w:p>
      </w:docPartBody>
    </w:docPart>
    <w:docPart>
      <w:docPartPr>
        <w:name w:val="3AC38C26CC22449AAC58956604921F0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DB5C339-36E1-4F61-B812-5C655F680663}"/>
      </w:docPartPr>
      <w:docPartBody>
        <w:p w:rsidR="00000000" w:rsidRDefault="00E76373" w:rsidP="00E76373">
          <w:pPr>
            <w:pStyle w:val="3AC38C26CC22449AAC58956604921F08"/>
          </w:pPr>
          <w:r>
            <w:rPr>
              <w:rStyle w:val="Helyrzszveg"/>
            </w:rPr>
            <w:t>[Dátum]</w:t>
          </w:r>
        </w:p>
      </w:docPartBody>
    </w:docPart>
    <w:docPart>
      <w:docPartPr>
        <w:name w:val="CC3C43F63FB6414F8C3C757F057F495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B944571-CDF3-4465-B905-92FD4F1E6125}"/>
      </w:docPartPr>
      <w:docPartBody>
        <w:p w:rsidR="00000000" w:rsidRDefault="00E76373" w:rsidP="00E76373">
          <w:pPr>
            <w:pStyle w:val="CC3C43F63FB6414F8C3C757F057F495E"/>
          </w:pPr>
          <w:r>
            <w:rPr>
              <w:color w:val="44546A" w:themeColor="text2"/>
              <w:sz w:val="20"/>
              <w:szCs w:val="2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73"/>
    <w:rsid w:val="00D46D48"/>
    <w:rsid w:val="00E7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E76373"/>
    <w:rPr>
      <w:color w:val="808080"/>
    </w:rPr>
  </w:style>
  <w:style w:type="paragraph" w:customStyle="1" w:styleId="DD958D32317E4BF6A0CE57DF8054A4E3">
    <w:name w:val="DD958D32317E4BF6A0CE57DF8054A4E3"/>
    <w:rsid w:val="00E76373"/>
  </w:style>
  <w:style w:type="paragraph" w:customStyle="1" w:styleId="3AC38C26CC22449AAC58956604921F08">
    <w:name w:val="3AC38C26CC22449AAC58956604921F08"/>
    <w:rsid w:val="00E76373"/>
  </w:style>
  <w:style w:type="paragraph" w:customStyle="1" w:styleId="CC3C43F63FB6414F8C3C757F057F495E">
    <w:name w:val="CC3C43F63FB6414F8C3C757F057F495E"/>
    <w:rsid w:val="00E763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Specifikáció_Sablon</Template>
  <TotalTime>0</TotalTime>
  <Pages>7</Pages>
  <Words>1025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specifikáció</dc:title>
  <dc:subject/>
  <dc:creator>transix</dc:creator>
  <cp:keywords/>
  <dc:description/>
  <cp:lastModifiedBy>Pálmai János</cp:lastModifiedBy>
  <cp:revision>213</cp:revision>
  <dcterms:created xsi:type="dcterms:W3CDTF">2026-09-02T16:36:00Z</dcterms:created>
  <dcterms:modified xsi:type="dcterms:W3CDTF">2026-09-11T10:10:00Z</dcterms:modified>
</cp:coreProperties>
</file>